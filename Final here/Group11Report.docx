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26815" w14:textId="551A911A" w:rsidR="00C6554A" w:rsidRPr="008B5277" w:rsidRDefault="000E0303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0E0303">
        <w:rPr>
          <w:noProof/>
        </w:rPr>
        <w:drawing>
          <wp:inline distT="0" distB="0" distL="0" distR="0" wp14:anchorId="7A8EFC7E" wp14:editId="773D7D4A">
            <wp:extent cx="5486400" cy="3766185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E3FA348" w14:textId="7E2DE31C" w:rsidR="00C6554A" w:rsidRDefault="00AC7F8B" w:rsidP="00C6554A">
      <w:pPr>
        <w:pStyle w:val="Title"/>
      </w:pPr>
      <w:r w:rsidRPr="00AC7F8B">
        <w:t>GROUP 11 REPORT</w:t>
      </w:r>
    </w:p>
    <w:p w14:paraId="0A67B6BC" w14:textId="05F3EA43" w:rsidR="00C6554A" w:rsidRPr="00D5413C" w:rsidRDefault="00D92459" w:rsidP="00C6554A">
      <w:pPr>
        <w:pStyle w:val="Subtitle"/>
      </w:pPr>
      <w:r>
        <w:t>DATABASE GROUP PROJECT</w:t>
      </w:r>
    </w:p>
    <w:p w14:paraId="210DA084" w14:textId="77777777" w:rsidR="00FC19FB" w:rsidRDefault="00D92459" w:rsidP="00D92459">
      <w:pPr>
        <w:pStyle w:val="ContactInfo"/>
      </w:pPr>
      <w:r w:rsidRPr="00D92459">
        <w:t xml:space="preserve">William Cham Zhang </w:t>
      </w:r>
      <w:r>
        <w:t xml:space="preserve">| </w:t>
      </w:r>
      <w:proofErr w:type="spellStart"/>
      <w:r w:rsidRPr="00D92459">
        <w:t>Takami</w:t>
      </w:r>
      <w:proofErr w:type="spellEnd"/>
      <w:r w:rsidRPr="00D92459">
        <w:t xml:space="preserve"> Nakashima</w:t>
      </w:r>
      <w:r>
        <w:t xml:space="preserve"> |</w:t>
      </w:r>
      <w:r w:rsidRPr="00D92459">
        <w:t xml:space="preserve"> </w:t>
      </w:r>
      <w:proofErr w:type="spellStart"/>
      <w:r>
        <w:t>Gorkem</w:t>
      </w:r>
      <w:proofErr w:type="spellEnd"/>
      <w:r>
        <w:t xml:space="preserve"> Sari | Enes Sertkan | Nanami Waku</w:t>
      </w:r>
    </w:p>
    <w:p w14:paraId="78B7844C" w14:textId="0EAC7E23" w:rsidR="00BA09F4" w:rsidRDefault="00EF34CE" w:rsidP="00D92459">
      <w:pPr>
        <w:pStyle w:val="ContactInfo"/>
        <w:rPr>
          <w:sz w:val="28"/>
          <w:szCs w:val="28"/>
        </w:rPr>
      </w:pPr>
      <w:r w:rsidRPr="00EF34CE">
        <w:rPr>
          <w:sz w:val="28"/>
          <w:szCs w:val="28"/>
        </w:rPr>
        <w:t>101381972</w:t>
      </w:r>
      <w:r w:rsidR="000F0BC7" w:rsidRPr="00E971FF">
        <w:rPr>
          <w:sz w:val="28"/>
          <w:szCs w:val="28"/>
        </w:rPr>
        <w:t xml:space="preserve">   </w:t>
      </w:r>
      <w:r w:rsidR="00FC19FB" w:rsidRPr="00E971FF">
        <w:rPr>
          <w:sz w:val="28"/>
          <w:szCs w:val="28"/>
        </w:rPr>
        <w:t>|</w:t>
      </w:r>
      <w:r w:rsidR="000F0BC7" w:rsidRPr="00E971FF">
        <w:rPr>
          <w:sz w:val="28"/>
          <w:szCs w:val="28"/>
        </w:rPr>
        <w:t xml:space="preserve">   </w:t>
      </w:r>
      <w:r w:rsidRPr="00EF34CE">
        <w:rPr>
          <w:sz w:val="28"/>
          <w:szCs w:val="28"/>
        </w:rPr>
        <w:t>101395226</w:t>
      </w:r>
      <w:r w:rsidR="00FC19FB" w:rsidRPr="00E971FF">
        <w:rPr>
          <w:sz w:val="28"/>
          <w:szCs w:val="28"/>
        </w:rPr>
        <w:t xml:space="preserve"> </w:t>
      </w:r>
      <w:r w:rsidR="000F0BC7" w:rsidRPr="00E971FF">
        <w:rPr>
          <w:sz w:val="28"/>
          <w:szCs w:val="28"/>
        </w:rPr>
        <w:t xml:space="preserve">  </w:t>
      </w:r>
      <w:r w:rsidR="00FC19FB" w:rsidRPr="00E971FF">
        <w:rPr>
          <w:sz w:val="28"/>
          <w:szCs w:val="28"/>
        </w:rPr>
        <w:t>|</w:t>
      </w:r>
      <w:r w:rsidR="000F0BC7" w:rsidRPr="00E971FF">
        <w:rPr>
          <w:sz w:val="28"/>
          <w:szCs w:val="28"/>
        </w:rPr>
        <w:t xml:space="preserve">  </w:t>
      </w:r>
      <w:r w:rsidR="00FC19FB" w:rsidRPr="00E971FF">
        <w:rPr>
          <w:sz w:val="28"/>
          <w:szCs w:val="28"/>
        </w:rPr>
        <w:t xml:space="preserve"> </w:t>
      </w:r>
      <w:r w:rsidRPr="00EF34CE">
        <w:rPr>
          <w:sz w:val="28"/>
          <w:szCs w:val="28"/>
        </w:rPr>
        <w:t>101266503</w:t>
      </w:r>
      <w:r w:rsidR="00FC19FB" w:rsidRPr="00E971FF">
        <w:rPr>
          <w:sz w:val="28"/>
          <w:szCs w:val="28"/>
        </w:rPr>
        <w:t xml:space="preserve"> </w:t>
      </w:r>
      <w:r w:rsidR="000F0BC7" w:rsidRPr="00E971FF">
        <w:rPr>
          <w:sz w:val="28"/>
          <w:szCs w:val="28"/>
        </w:rPr>
        <w:t xml:space="preserve">  </w:t>
      </w:r>
      <w:r w:rsidR="00FC19FB" w:rsidRPr="00E971FF">
        <w:rPr>
          <w:sz w:val="28"/>
          <w:szCs w:val="28"/>
        </w:rPr>
        <w:t>|</w:t>
      </w:r>
      <w:r w:rsidR="000F0BC7" w:rsidRPr="00E971FF">
        <w:rPr>
          <w:sz w:val="28"/>
          <w:szCs w:val="28"/>
        </w:rPr>
        <w:t xml:space="preserve">  </w:t>
      </w:r>
      <w:r w:rsidR="00FC19FB" w:rsidRPr="00E971F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101403883</w:t>
      </w:r>
      <w:r w:rsidR="000F0BC7" w:rsidRPr="00E971FF">
        <w:rPr>
          <w:sz w:val="28"/>
          <w:szCs w:val="28"/>
        </w:rPr>
        <w:t xml:space="preserve">  </w:t>
      </w:r>
      <w:r w:rsidR="00FC19FB" w:rsidRPr="00E971FF">
        <w:rPr>
          <w:sz w:val="28"/>
          <w:szCs w:val="28"/>
        </w:rPr>
        <w:t>|</w:t>
      </w:r>
      <w:proofErr w:type="gramEnd"/>
      <w:r w:rsidR="000F0BC7" w:rsidRPr="00E971FF">
        <w:rPr>
          <w:sz w:val="28"/>
          <w:szCs w:val="28"/>
        </w:rPr>
        <w:t xml:space="preserve">  </w:t>
      </w:r>
      <w:r w:rsidR="00FC19FB" w:rsidRPr="00E971FF">
        <w:rPr>
          <w:sz w:val="28"/>
          <w:szCs w:val="28"/>
        </w:rPr>
        <w:t xml:space="preserve"> </w:t>
      </w:r>
      <w:r w:rsidRPr="00EF34CE">
        <w:rPr>
          <w:sz w:val="28"/>
          <w:szCs w:val="28"/>
        </w:rPr>
        <w:t>101371241</w:t>
      </w:r>
      <w:r>
        <w:rPr>
          <w:sz w:val="28"/>
          <w:szCs w:val="28"/>
        </w:rPr>
        <w:t xml:space="preserve">  </w:t>
      </w:r>
      <w:r w:rsidR="00FC19FB" w:rsidRPr="00E971FF">
        <w:rPr>
          <w:sz w:val="28"/>
          <w:szCs w:val="28"/>
        </w:rPr>
        <w:t xml:space="preserve"> </w:t>
      </w:r>
    </w:p>
    <w:p w14:paraId="0A6FAF47" w14:textId="77777777" w:rsidR="002D4FE3" w:rsidRDefault="002D4FE3" w:rsidP="00D92459">
      <w:pPr>
        <w:pStyle w:val="ContactInfo"/>
        <w:rPr>
          <w:sz w:val="28"/>
          <w:szCs w:val="28"/>
        </w:rPr>
      </w:pPr>
    </w:p>
    <w:p w14:paraId="47D9F8E7" w14:textId="24A8B81E" w:rsidR="00C6554A" w:rsidRPr="00E160AD" w:rsidRDefault="00BA09F4" w:rsidP="00D92459">
      <w:pPr>
        <w:pStyle w:val="ContactInfo"/>
        <w:rPr>
          <w:b/>
        </w:rPr>
      </w:pPr>
      <w:r w:rsidRPr="00E160AD">
        <w:rPr>
          <w:b/>
          <w:sz w:val="28"/>
          <w:szCs w:val="28"/>
        </w:rPr>
        <w:t>CRN-81089-202103</w:t>
      </w:r>
      <w:r w:rsidR="00C6554A" w:rsidRPr="00E160AD">
        <w:rPr>
          <w:b/>
        </w:rPr>
        <w:br w:type="page"/>
      </w:r>
    </w:p>
    <w:p w14:paraId="15308507" w14:textId="4C4C9A42" w:rsidR="000E0303" w:rsidRPr="008E25B1" w:rsidRDefault="000E0303">
      <w:pPr>
        <w:rPr>
          <w:b/>
          <w:bCs/>
          <w:noProof/>
          <w:u w:val="single"/>
        </w:rPr>
      </w:pPr>
      <w:r w:rsidRPr="002E7077">
        <w:rPr>
          <w:b/>
          <w:bCs/>
          <w:noProof/>
          <w:u w:val="single"/>
        </w:rPr>
        <w:lastRenderedPageBreak/>
        <w:t>THE CONCEPTUAL DATA MODEL</w:t>
      </w:r>
    </w:p>
    <w:p w14:paraId="6CBC33A7" w14:textId="3EF4B18F" w:rsidR="002C74C0" w:rsidRDefault="008E25B1">
      <w:r>
        <w:rPr>
          <w:noProof/>
        </w:rPr>
        <w:drawing>
          <wp:inline distT="0" distB="0" distL="0" distR="0" wp14:anchorId="5656B4F7" wp14:editId="685DDEE2">
            <wp:extent cx="5867400" cy="3840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F429" w14:textId="67A0D51A" w:rsidR="00AC7F8B" w:rsidRDefault="00AC7F8B"/>
    <w:p w14:paraId="201C3378" w14:textId="77777777" w:rsidR="00AC7F8B" w:rsidRDefault="00AC7F8B">
      <w:r>
        <w:br w:type="page"/>
      </w:r>
    </w:p>
    <w:p w14:paraId="3B37D2DA" w14:textId="6203F570" w:rsidR="00AC7F8B" w:rsidRDefault="002E7077">
      <w:pPr>
        <w:rPr>
          <w:b/>
          <w:bCs/>
          <w:u w:val="single"/>
        </w:rPr>
      </w:pPr>
      <w:r w:rsidRPr="002E7077">
        <w:rPr>
          <w:b/>
          <w:bCs/>
          <w:u w:val="single"/>
        </w:rPr>
        <w:lastRenderedPageBreak/>
        <w:t>Logical/Physical ER model</w:t>
      </w:r>
    </w:p>
    <w:p w14:paraId="4CEBC039" w14:textId="7901C4B3" w:rsidR="002D2E64" w:rsidRPr="002E7077" w:rsidRDefault="00DE352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01FCF8" wp14:editId="10093731">
            <wp:extent cx="5699760" cy="5280128"/>
            <wp:effectExtent l="0" t="0" r="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66" cy="528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E64" w:rsidRPr="002E7077">
      <w:footerReference w:type="default" r:id="rId1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4B259" w14:textId="77777777" w:rsidR="008013A8" w:rsidRDefault="008013A8" w:rsidP="00C6554A">
      <w:pPr>
        <w:spacing w:before="0" w:after="0" w:line="240" w:lineRule="auto"/>
      </w:pPr>
      <w:r>
        <w:separator/>
      </w:r>
    </w:p>
  </w:endnote>
  <w:endnote w:type="continuationSeparator" w:id="0">
    <w:p w14:paraId="2D9DDCE5" w14:textId="77777777" w:rsidR="008013A8" w:rsidRDefault="008013A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57242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8215B" w14:textId="77777777" w:rsidR="008013A8" w:rsidRDefault="008013A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A9CE514" w14:textId="77777777" w:rsidR="008013A8" w:rsidRDefault="008013A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7374AC0"/>
    <w:multiLevelType w:val="multilevel"/>
    <w:tmpl w:val="D9A64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458922">
    <w:abstractNumId w:val="9"/>
  </w:num>
  <w:num w:numId="2" w16cid:durableId="491065440">
    <w:abstractNumId w:val="8"/>
  </w:num>
  <w:num w:numId="3" w16cid:durableId="1368330577">
    <w:abstractNumId w:val="8"/>
  </w:num>
  <w:num w:numId="4" w16cid:durableId="276912340">
    <w:abstractNumId w:val="9"/>
  </w:num>
  <w:num w:numId="5" w16cid:durableId="2138595841">
    <w:abstractNumId w:val="12"/>
  </w:num>
  <w:num w:numId="6" w16cid:durableId="723287051">
    <w:abstractNumId w:val="10"/>
  </w:num>
  <w:num w:numId="7" w16cid:durableId="125857831">
    <w:abstractNumId w:val="11"/>
  </w:num>
  <w:num w:numId="8" w16cid:durableId="480541368">
    <w:abstractNumId w:val="7"/>
  </w:num>
  <w:num w:numId="9" w16cid:durableId="1539121815">
    <w:abstractNumId w:val="6"/>
  </w:num>
  <w:num w:numId="10" w16cid:durableId="544757302">
    <w:abstractNumId w:val="5"/>
  </w:num>
  <w:num w:numId="11" w16cid:durableId="1509902780">
    <w:abstractNumId w:val="4"/>
  </w:num>
  <w:num w:numId="12" w16cid:durableId="565536215">
    <w:abstractNumId w:val="3"/>
  </w:num>
  <w:num w:numId="13" w16cid:durableId="696203723">
    <w:abstractNumId w:val="2"/>
  </w:num>
  <w:num w:numId="14" w16cid:durableId="1402829363">
    <w:abstractNumId w:val="1"/>
  </w:num>
  <w:num w:numId="15" w16cid:durableId="2137794760">
    <w:abstractNumId w:val="0"/>
  </w:num>
  <w:num w:numId="16" w16cid:durableId="12777159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F8B"/>
    <w:rsid w:val="00014804"/>
    <w:rsid w:val="000E0303"/>
    <w:rsid w:val="000F0BC7"/>
    <w:rsid w:val="001F585E"/>
    <w:rsid w:val="002226DB"/>
    <w:rsid w:val="00236467"/>
    <w:rsid w:val="002554CD"/>
    <w:rsid w:val="00293B83"/>
    <w:rsid w:val="002B4294"/>
    <w:rsid w:val="002D2E64"/>
    <w:rsid w:val="002D4FE3"/>
    <w:rsid w:val="002E7077"/>
    <w:rsid w:val="00333D0D"/>
    <w:rsid w:val="003A72C1"/>
    <w:rsid w:val="004C049F"/>
    <w:rsid w:val="005000E2"/>
    <w:rsid w:val="00670296"/>
    <w:rsid w:val="006A3CE7"/>
    <w:rsid w:val="00724179"/>
    <w:rsid w:val="008013A8"/>
    <w:rsid w:val="008E25B1"/>
    <w:rsid w:val="009659C0"/>
    <w:rsid w:val="00A55D27"/>
    <w:rsid w:val="00A87B65"/>
    <w:rsid w:val="00AC7F8B"/>
    <w:rsid w:val="00B45612"/>
    <w:rsid w:val="00BA09F4"/>
    <w:rsid w:val="00BF7A60"/>
    <w:rsid w:val="00C6554A"/>
    <w:rsid w:val="00CA616A"/>
    <w:rsid w:val="00CD1693"/>
    <w:rsid w:val="00D92459"/>
    <w:rsid w:val="00DE352C"/>
    <w:rsid w:val="00E160AD"/>
    <w:rsid w:val="00E971FF"/>
    <w:rsid w:val="00EA766B"/>
    <w:rsid w:val="00ED7C44"/>
    <w:rsid w:val="00EF34CE"/>
    <w:rsid w:val="00FC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E0EF8C"/>
  <w15:chartTrackingRefBased/>
  <w15:docId w15:val="{FBF33909-82DE-4538-BED3-88E56F0D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4379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294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Sertkan</dc:creator>
  <cp:keywords/>
  <dc:description/>
  <cp:lastModifiedBy>Enes Sertkan</cp:lastModifiedBy>
  <cp:revision>20</cp:revision>
  <dcterms:created xsi:type="dcterms:W3CDTF">2022-07-30T03:19:00Z</dcterms:created>
  <dcterms:modified xsi:type="dcterms:W3CDTF">2022-08-04T00:33:00Z</dcterms:modified>
</cp:coreProperties>
</file>